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A0148A" w:rsidRDefault="00A4450B">
              <w:pPr>
                <w:pStyle w:val="Publishwithline"/>
              </w:pPr>
              <w:r>
                <w:t>PHONEBOOK DIRECTORY</w:t>
              </w:r>
            </w:p>
          </w:sdtContent>
        </w:sdt>
        <w:p w:rsidR="00A0148A" w:rsidRDefault="00A0148A">
          <w:pPr>
            <w:pStyle w:val="underline"/>
          </w:pPr>
        </w:p>
        <w:p w:rsidR="00A0148A" w:rsidRDefault="002C460E">
          <w:pPr>
            <w:pStyle w:val="PadderBetweenControlandBody"/>
          </w:pPr>
        </w:p>
      </w:sdtContent>
    </w:sdt>
    <w:p w:rsidR="00A0148A" w:rsidRDefault="00A4450B">
      <w:r>
        <w:rPr>
          <w:noProof/>
        </w:rPr>
        <w:drawing>
          <wp:inline distT="0" distB="0" distL="0" distR="0">
            <wp:extent cx="15240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0B" w:rsidRDefault="00A4450B"/>
    <w:p w:rsidR="00A4450B" w:rsidRDefault="00A4450B">
      <w:r>
        <w:t>========================================================================================================Index.html===============================================================================================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color w:val="008080"/>
          <w:sz w:val="20"/>
        </w:rPr>
        <w:t>&lt;!</w:t>
      </w:r>
      <w:r>
        <w:rPr>
          <w:rFonts w:ascii="Consolas" w:hAnsi="Consolas" w:cs="Consolas"/>
          <w:color w:val="3F7F7F"/>
          <w:sz w:val="20"/>
        </w:rPr>
        <w:t>DOCTYPE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html&gt;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meta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charset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"ISO-8859-1"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Phone Directory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link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href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"https://cdn.jsdelivr.net/npm/bootstrap@5.3.0-alpha1/dist/css/bootstrap.min.css"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"stylesheet"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"sha384-GLhlTQ8iRABdZLl6O3oVMWSktQOp6b7In1Zl3/Jr59b6EGGoI1aFkw7cmDA6j6gD"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src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"https://cdn.jsdelivr.net/npm/bootstrap@5.3.0-alpha1/dist/js/bootstrap.bundle.min.js"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"sha384-w76AqPfDkMBDXo30jS1Sgez6pr3x5MlQ1ZAGC+nuZB+EYdgRZgiwxhTBTkF7CXvN"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PHONE DIRECTORY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background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"https://cdn.pixabay.com/photo/2014/10/23/16/58/phone-499991_960_720.jpg"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width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"500"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height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"600"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class</w:t>
      </w:r>
      <w:r>
        <w:rPr>
          <w:rFonts w:ascii="Consolas" w:hAnsi="Consolas" w:cs="Consolas"/>
          <w:color w:val="00000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u w:val="single"/>
        </w:rPr>
        <w:t>"container"</w:t>
      </w:r>
      <w:r>
        <w:rPr>
          <w:rFonts w:ascii="Consolas" w:hAnsi="Consolas" w:cs="Consolas"/>
          <w:color w:val="008080"/>
          <w:sz w:val="20"/>
          <w:u w:val="single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"row"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"col"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"card-body"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</w:rPr>
        <w:t>AddNew</w:t>
      </w:r>
      <w:proofErr w:type="spellEnd"/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"AddNew.html"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here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"row"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"col"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"card-body"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Update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"Modify.html"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here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"row"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"col"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"card-body"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Delete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"Delete.html"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here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"row"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"col"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"card-body"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Display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"Display"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here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"row"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"col"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"card-body"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Search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"Search.html"</w:t>
      </w:r>
      <w:r>
        <w:rPr>
          <w:rFonts w:ascii="Consolas" w:hAnsi="Consolas" w:cs="Consolas"/>
          <w:color w:val="008080"/>
          <w:sz w:val="20"/>
        </w:rPr>
        <w:t>&gt;&lt;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click here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button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a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  <w:u w:val="single"/>
        </w:rPr>
        <w:t>&lt;</w:t>
      </w:r>
      <w:r>
        <w:rPr>
          <w:rFonts w:ascii="Consolas" w:hAnsi="Consolas" w:cs="Consolas"/>
          <w:color w:val="008080"/>
          <w:sz w:val="20"/>
        </w:rPr>
        <w:t>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rPr>
          <w:rFonts w:ascii="Consolas" w:hAnsi="Consolas" w:cs="Consolas"/>
          <w:sz w:val="20"/>
        </w:rPr>
      </w:pPr>
    </w:p>
    <w:p w:rsidR="00A4450B" w:rsidRDefault="00A4450B" w:rsidP="00A4450B">
      <w:pPr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>=====================================================================================================AddNew.html==============================================================================================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color w:val="008080"/>
          <w:sz w:val="20"/>
        </w:rPr>
        <w:t>&lt;!</w:t>
      </w:r>
      <w:r>
        <w:rPr>
          <w:rFonts w:ascii="Consolas" w:hAnsi="Consolas" w:cs="Consolas"/>
          <w:color w:val="3F7F7F"/>
          <w:sz w:val="20"/>
        </w:rPr>
        <w:t>DOCTYPE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html&gt;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meta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charset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"ISO-8859-1"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Add Number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link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href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"https://cdn.jsdelivr.net/npm/bootstrap@5.3.0-alpha1/dist/css/bootstrap.min.css"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"stylesheet"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"sha384-GLhlTQ8iRABdZLl6O3oVMWSktQOp6b7In1Zl3/Jr59b6EGGoI1aFkw7cmDA6j6gD"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src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"https://cdn.jsdelivr.net/npm/bootstrap@5.3.0-alpha1/dist/js/bootstrap.bundle.min.js"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"sha384-w76AqPfDkMBDXo30jS1Sgez6pr3x5MlQ1ZAGC+nuZB+EYdgRZgiwxhTBTkF7CXvN"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"container"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Add New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addlink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method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"post"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Name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"name"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Number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tel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"number"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"submit"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value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AddNew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r>
        <w:rPr>
          <w:noProof/>
        </w:rPr>
        <w:drawing>
          <wp:inline distT="0" distB="0" distL="0" distR="0">
            <wp:extent cx="13457837" cy="7570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5510" cy="75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0B" w:rsidRDefault="00A4450B" w:rsidP="00A4450B"/>
    <w:p w:rsidR="00A4450B" w:rsidRDefault="00A4450B" w:rsidP="00A4450B">
      <w:r>
        <w:t>=================================================================================================Modify.html==================================================================================================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color w:val="008080"/>
          <w:sz w:val="20"/>
        </w:rPr>
        <w:t>&lt;!</w:t>
      </w:r>
      <w:r>
        <w:rPr>
          <w:rFonts w:ascii="Consolas" w:hAnsi="Consolas" w:cs="Consolas"/>
          <w:color w:val="3F7F7F"/>
          <w:sz w:val="20"/>
        </w:rPr>
        <w:t>DOCTYPE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html&gt;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meta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charset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"ISO-8859-1"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Update Directory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link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href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"https://cdn.jsdelivr.net/npm/bootstrap@5.3.0-alpha1/dist/css/bootstrap.min.css"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"stylesheet"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"sha384-GLhlTQ8iRABdZLl6O3oVMWSktQOp6b7In1Zl3/Jr59b6EGGoI1aFkw7cmDA6j6gD"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src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"https://cdn.jsdelivr.net/npm/bootstrap@5.3.0-alpha1/dist/js/bootstrap.bundle.min.js"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"sha384-w76AqPfDkMBDXo30jS1Sgez6pr3x5MlQ1ZAGC+nuZB+EYdgRZgiwxhTBTkF7CXvN"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"container"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"update"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method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"post"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 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Update Details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</w:rPr>
        <w:t>PhoneID</w:t>
      </w:r>
      <w:proofErr w:type="spellEnd"/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"id"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Name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"name"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Number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"number"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"submit"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value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"Modify Details"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  <w:bookmarkStart w:id="0" w:name="_GoBack"/>
      <w:bookmarkEnd w:id="0"/>
    </w:p>
    <w:p w:rsidR="00A4450B" w:rsidRDefault="00A4450B" w:rsidP="00A4450B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r>
        <w:rPr>
          <w:noProof/>
        </w:rPr>
        <w:drawing>
          <wp:inline distT="0" distB="0" distL="0" distR="0">
            <wp:extent cx="14468475" cy="8138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9311" cy="81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0B" w:rsidRDefault="00A4450B" w:rsidP="00A4450B"/>
    <w:p w:rsidR="00A4450B" w:rsidRDefault="00A4450B" w:rsidP="00A4450B">
      <w:r>
        <w:t>=====================================================================================Delete.html=============================================================================================================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color w:val="008080"/>
          <w:sz w:val="20"/>
        </w:rPr>
        <w:t>&lt;!</w:t>
      </w:r>
      <w:r>
        <w:rPr>
          <w:rFonts w:ascii="Consolas" w:hAnsi="Consolas" w:cs="Consolas"/>
          <w:color w:val="3F7F7F"/>
          <w:sz w:val="20"/>
        </w:rPr>
        <w:t>DOCTYPE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html&gt;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meta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charset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"ISO-8859-1"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Delete Book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link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href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"https://cdn.jsdelivr.net/npm/bootstrap@5.3.0-alpha1/dist/css/bootstrap.min.css"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"stylesheet"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"sha384-GLhlTQ8iRABdZLl6O3oVMWSktQOp6b7In1Zl3/Jr59b6EGGoI1aFkw7cmDA6j6gD"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src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"https://cdn.jsdelivr.net/npm/bootstrap@5.3.0-alpha1/dist/js/bootstrap.bundle.min.js"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"sha384-w76AqPfDkMBDXo30jS1Sgez6pr3x5MlQ1ZAGC+nuZB+EYdgRZgiwxhTBTkF7CXvN"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"container"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deletelink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method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"post"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 xml:space="preserve">Delete Details 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Name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"name"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"submit"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value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"Delete Details"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A4450B" w:rsidRDefault="00A4450B" w:rsidP="00A4450B">
      <w:r>
        <w:rPr>
          <w:noProof/>
        </w:rPr>
        <w:drawing>
          <wp:inline distT="0" distB="0" distL="0" distR="0">
            <wp:extent cx="14754225" cy="829925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0979" cy="83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0B" w:rsidRDefault="00A4450B" w:rsidP="00A4450B"/>
    <w:p w:rsidR="00A4450B" w:rsidRDefault="00A4450B" w:rsidP="00A4450B">
      <w:r>
        <w:t>==========================================================================================</w:t>
      </w:r>
      <w:r w:rsidR="00BB73D7">
        <w:t>Search.html===============================================================================================================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color w:val="008080"/>
          <w:sz w:val="20"/>
        </w:rPr>
        <w:t>&lt;!</w:t>
      </w:r>
      <w:r>
        <w:rPr>
          <w:rFonts w:ascii="Consolas" w:hAnsi="Consolas" w:cs="Consolas"/>
          <w:color w:val="3F7F7F"/>
          <w:sz w:val="20"/>
        </w:rPr>
        <w:t>DOCTYPE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html&gt;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meta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charset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"ISO-8859-1"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Search Book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title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link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href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"https://cdn.jsdelivr.net/npm/bootstrap@5.3.0-alpha1/dist/css/bootstrap.min.css"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"stylesheet"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"sha384-GLhlTQ8iRABdZLl6O3oVMWSktQOp6b7In1Zl3/Jr59b6EGGoI1aFkw7cmDA6j6gD"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src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"https://cdn.jsdelivr.net/npm/bootstrap@5.3.0-alpha1/dist/js/bootstrap.bundle.min.js"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  <w:u w:val="single"/>
        </w:rPr>
        <w:t>integrity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"sha384-w76AqPfDkMBDXo30jS1Sgez6pr3x5MlQ1ZAGC+nuZB+EYdgRZgiwxhTBTkF7CXvN"</w:t>
      </w:r>
      <w:r>
        <w:rPr>
          <w:rFonts w:ascii="Consolas" w:hAnsi="Consolas" w:cs="Consolas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u w:val="single"/>
        </w:rPr>
        <w:t>crossorigin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"anonymous"</w:t>
      </w:r>
      <w:r>
        <w:rPr>
          <w:rFonts w:ascii="Consolas" w:hAnsi="Consolas" w:cs="Consolas"/>
          <w:color w:val="008080"/>
          <w:sz w:val="20"/>
        </w:rPr>
        <w:t>&gt;&lt;/</w:t>
      </w:r>
      <w:r>
        <w:rPr>
          <w:rFonts w:ascii="Consolas" w:hAnsi="Consolas" w:cs="Consolas"/>
          <w:color w:val="3F7F7F"/>
          <w:sz w:val="20"/>
        </w:rPr>
        <w:t>script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head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"container"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action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searchlink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"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Search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h1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"form-group"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  <w:r>
        <w:rPr>
          <w:rFonts w:ascii="Consolas" w:hAnsi="Consolas" w:cs="Consolas"/>
          <w:color w:val="000000"/>
          <w:sz w:val="20"/>
        </w:rPr>
        <w:t>Enter Name</w:t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label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"text"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"name"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"form-control"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</w:t>
      </w:r>
      <w:r>
        <w:rPr>
          <w:rFonts w:ascii="Consolas" w:hAnsi="Consolas" w:cs="Consolas"/>
          <w:color w:val="3F7F7F"/>
          <w:sz w:val="20"/>
        </w:rPr>
        <w:t>input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type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"submit"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value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"Search Name"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7F007F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i/>
          <w:iCs/>
          <w:color w:val="2A00FF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</w:rPr>
        <w:t>-primary"</w:t>
      </w:r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color w:val="008080"/>
          <w:sz w:val="20"/>
        </w:rPr>
        <w:t>/&gt;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form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div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body</w:t>
      </w:r>
      <w:r>
        <w:rPr>
          <w:rFonts w:ascii="Consolas" w:hAnsi="Consolas" w:cs="Consolas"/>
          <w:color w:val="008080"/>
          <w:sz w:val="20"/>
        </w:rPr>
        <w:t>&gt;</w:t>
      </w:r>
    </w:p>
    <w:p w:rsidR="00BB73D7" w:rsidRDefault="00BB73D7" w:rsidP="00BB73D7">
      <w:pPr>
        <w:rPr>
          <w:rFonts w:ascii="Consolas" w:hAnsi="Consolas" w:cs="Consolas"/>
          <w:color w:val="3F7F7F"/>
          <w:sz w:val="20"/>
        </w:rPr>
      </w:pPr>
      <w:r>
        <w:rPr>
          <w:rFonts w:ascii="Consolas" w:hAnsi="Consolas" w:cs="Consolas"/>
          <w:color w:val="008080"/>
          <w:sz w:val="20"/>
        </w:rPr>
        <w:t>&lt;/</w:t>
      </w:r>
      <w:r>
        <w:rPr>
          <w:rFonts w:ascii="Consolas" w:hAnsi="Consolas" w:cs="Consolas"/>
          <w:color w:val="3F7F7F"/>
          <w:sz w:val="20"/>
        </w:rPr>
        <w:t>html</w:t>
      </w:r>
      <w:r>
        <w:rPr>
          <w:rFonts w:ascii="Consolas" w:hAnsi="Consolas" w:cs="Consolas"/>
          <w:color w:val="3F7F7F"/>
          <w:sz w:val="20"/>
        </w:rPr>
        <w:t>&gt;</w:t>
      </w:r>
      <w:r>
        <w:rPr>
          <w:noProof/>
        </w:rPr>
        <w:drawing>
          <wp:inline distT="0" distB="0" distL="0" distR="0">
            <wp:extent cx="14735175" cy="82885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132" cy="82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7" w:rsidRDefault="00BB73D7" w:rsidP="00BB73D7">
      <w:pPr>
        <w:rPr>
          <w:rFonts w:ascii="Consolas" w:hAnsi="Consolas" w:cs="Consolas"/>
          <w:color w:val="3F7F7F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3F7F7F"/>
          <w:sz w:val="20"/>
        </w:rPr>
      </w:pPr>
      <w:r>
        <w:rPr>
          <w:rFonts w:ascii="Consolas" w:hAnsi="Consolas" w:cs="Consolas"/>
          <w:color w:val="3F7F7F"/>
          <w:sz w:val="20"/>
        </w:rPr>
        <w:t>==============================================================================Display=========================================================================================================================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754225" cy="829925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6106" cy="8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===============================================================================================AddNew.java=======================================================================================================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package test;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java.io.IOException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java.io.PrintWriter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java.sql.DriverManager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java.sql.SQLException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</w:t>
      </w:r>
      <w:proofErr w:type="spellEnd"/>
      <w:r w:rsidRPr="00BB73D7">
        <w:rPr>
          <w:rFonts w:ascii="Consolas" w:hAnsi="Consolas" w:cs="Consolas"/>
          <w:color w:val="008080"/>
          <w:sz w:val="20"/>
        </w:rPr>
        <w:t>.*</w:t>
      </w:r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.annotation.WebServlet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@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addlink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public class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AddNew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 extends</w:t>
      </w:r>
      <w:proofErr w:type="gram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Connection con;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public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init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gram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Class.forName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com.mysql</w:t>
      </w:r>
      <w:proofErr w:type="gramEnd"/>
      <w:r w:rsidRPr="00BB73D7">
        <w:rPr>
          <w:rFonts w:ascii="Consolas" w:hAnsi="Consolas" w:cs="Consolas"/>
          <w:color w:val="008080"/>
          <w:sz w:val="20"/>
        </w:rPr>
        <w:t>.cj.jdbc.Driver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con=DriverManager.getConnection("</w:t>
      </w:r>
      <w:proofErr w:type="gramStart"/>
      <w:r w:rsidRPr="00BB73D7">
        <w:rPr>
          <w:rFonts w:ascii="Consolas" w:hAnsi="Consolas" w:cs="Consolas"/>
          <w:color w:val="008080"/>
          <w:sz w:val="20"/>
        </w:rPr>
        <w:t>jdbc:mysql://localhost:3306/practice?user=root&amp;password=tiger</w:t>
      </w:r>
      <w:proofErr w:type="gram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ClassNotFoundException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protected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doPost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End"/>
      <w:r w:rsidRPr="00BB73D7">
        <w:rPr>
          <w:rFonts w:ascii="Consolas" w:hAnsi="Consolas" w:cs="Consolas"/>
          <w:color w:val="008080"/>
          <w:sz w:val="20"/>
        </w:rPr>
        <w:t>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req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resp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IOException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String name=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req.getParameter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("name");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String number=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req.getParameter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("number");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number1=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Integer.parseInt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(number);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PreparedStatement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=null;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String query="insert into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phone_info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name,number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) values(?,?)";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con.prepareStatement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(query);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pstmt.setString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(1, name);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pstmt.setInt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(2, number1);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count=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pstmt.executeUpdate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PrintWriter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pw=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resp.getWriter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("&lt;h1&gt;</w:t>
      </w:r>
      <w:proofErr w:type="gramStart"/>
      <w:r w:rsidRPr="00BB73D7">
        <w:rPr>
          <w:rFonts w:ascii="Consolas" w:hAnsi="Consolas" w:cs="Consolas"/>
          <w:color w:val="008080"/>
          <w:sz w:val="20"/>
        </w:rPr>
        <w:t xml:space="preserve">Inserted 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Successfully</w:t>
      </w:r>
      <w:proofErr w:type="gramEnd"/>
      <w:r w:rsidRPr="00BB73D7">
        <w:rPr>
          <w:rFonts w:ascii="Consolas" w:hAnsi="Consolas" w:cs="Consolas"/>
          <w:color w:val="008080"/>
          <w:sz w:val="20"/>
        </w:rPr>
        <w:t>"+count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+"&lt;/h1&gt;");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 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658975" cy="82456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9599" cy="82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===========================================================================================Modify.java=========================================================================================================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package</w:t>
      </w:r>
      <w:r>
        <w:rPr>
          <w:rFonts w:ascii="Consolas" w:hAnsi="Consolas" w:cs="Consolas"/>
          <w:color w:val="000000"/>
          <w:sz w:val="20"/>
        </w:rPr>
        <w:t xml:space="preserve"> test;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java.io.PrintWriter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java.sql.Connection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java.sql.DriverManager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java.sql.PreparedStatement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java.sql.SQLException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</w:rPr>
        <w:t>.ServletException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</w:rPr>
        <w:t>.annotation.WebServlet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</w:rPr>
        <w:t>.http.HttpServlet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</w:rPr>
        <w:t>.http.HttpServletRequest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import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javax.servlet</w:t>
      </w:r>
      <w:proofErr w:type="gramEnd"/>
      <w:r>
        <w:rPr>
          <w:rFonts w:ascii="Consolas" w:hAnsi="Consolas" w:cs="Consolas"/>
          <w:color w:val="000000"/>
          <w:sz w:val="20"/>
        </w:rPr>
        <w:t>.http.HttpServletResponse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646464"/>
          <w:sz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"/update"</w:t>
      </w:r>
      <w:r>
        <w:rPr>
          <w:rFonts w:ascii="Consolas" w:hAnsi="Consolas" w:cs="Consolas"/>
          <w:color w:val="000000"/>
          <w:sz w:val="20"/>
        </w:rPr>
        <w:t>)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000000"/>
          <w:sz w:val="20"/>
          <w:u w:val="single"/>
        </w:rPr>
        <w:t>Modify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extends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 xml:space="preserve">Connection </w:t>
      </w:r>
      <w:r>
        <w:rPr>
          <w:rFonts w:ascii="Consolas" w:hAnsi="Consolas" w:cs="Consolas"/>
          <w:color w:val="0000C0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</w:rPr>
        <w:t>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try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</w:rPr>
        <w:t>com.mysql</w:t>
      </w:r>
      <w:proofErr w:type="gramEnd"/>
      <w:r>
        <w:rPr>
          <w:rFonts w:ascii="Consolas" w:hAnsi="Consolas" w:cs="Consolas"/>
          <w:color w:val="2A00FF"/>
          <w:sz w:val="20"/>
        </w:rPr>
        <w:t>.cj.jdbc.Driver</w:t>
      </w:r>
      <w:proofErr w:type="spellEnd"/>
      <w:r>
        <w:rPr>
          <w:rFonts w:ascii="Consolas" w:hAnsi="Consolas" w:cs="Consolas"/>
          <w:color w:val="2A00FF"/>
          <w:sz w:val="20"/>
        </w:rPr>
        <w:t>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C0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=DriverManager.</w:t>
      </w:r>
      <w:r>
        <w:rPr>
          <w:rFonts w:ascii="Consolas" w:hAnsi="Consolas" w:cs="Consolas"/>
          <w:i/>
          <w:iCs/>
          <w:color w:val="000000"/>
          <w:sz w:val="20"/>
        </w:rPr>
        <w:t>getConnection</w:t>
      </w:r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</w:rPr>
        <w:t>jdbc:mysql://localhost:3306/practice?user=root&amp;password=tiger</w:t>
      </w:r>
      <w:proofErr w:type="gramEnd"/>
      <w:r>
        <w:rPr>
          <w:rFonts w:ascii="Consolas" w:hAnsi="Consolas" w:cs="Consolas"/>
          <w:color w:val="2A00FF"/>
          <w:sz w:val="20"/>
        </w:rPr>
        <w:t>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catch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</w:rPr>
        <w:t>ClassNotFoundException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)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catch block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catch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)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catch block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protected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hd w:val="clear" w:color="auto" w:fill="D4D4D4"/>
        </w:rPr>
        <w:t>doPost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req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resp</w:t>
      </w:r>
      <w:proofErr w:type="spell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req</w:t>
      </w:r>
      <w:r>
        <w:rPr>
          <w:rFonts w:ascii="Consolas" w:hAnsi="Consolas" w:cs="Consolas"/>
          <w:color w:val="000000"/>
          <w:sz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"id"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req</w:t>
      </w:r>
      <w:r>
        <w:rPr>
          <w:rFonts w:ascii="Consolas" w:hAnsi="Consolas" w:cs="Consolas"/>
          <w:color w:val="000000"/>
          <w:sz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"name"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</w:rPr>
        <w:t>number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req</w:t>
      </w:r>
      <w:r>
        <w:rPr>
          <w:rFonts w:ascii="Consolas" w:hAnsi="Consolas" w:cs="Consolas"/>
          <w:color w:val="000000"/>
          <w:sz w:val="20"/>
        </w:rPr>
        <w:t>.getParameter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"number"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id1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id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number1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number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pstmt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b/>
          <w:bCs/>
          <w:color w:val="7F0055"/>
          <w:sz w:val="20"/>
        </w:rPr>
        <w:t>null</w:t>
      </w:r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</w:rPr>
        <w:t>query</w:t>
      </w:r>
      <w:r>
        <w:rPr>
          <w:rFonts w:ascii="Consolas" w:hAnsi="Consolas" w:cs="Consolas"/>
          <w:color w:val="000000"/>
          <w:sz w:val="20"/>
        </w:rPr>
        <w:t>=</w:t>
      </w:r>
      <w:r>
        <w:rPr>
          <w:rFonts w:ascii="Consolas" w:hAnsi="Consolas" w:cs="Consolas"/>
          <w:color w:val="2A00FF"/>
          <w:sz w:val="20"/>
        </w:rPr>
        <w:t xml:space="preserve">"update </w:t>
      </w:r>
      <w:proofErr w:type="spellStart"/>
      <w:r>
        <w:rPr>
          <w:rFonts w:ascii="Consolas" w:hAnsi="Consolas" w:cs="Consolas"/>
          <w:color w:val="2A00FF"/>
          <w:sz w:val="20"/>
        </w:rPr>
        <w:t>phone_info</w:t>
      </w:r>
      <w:proofErr w:type="spellEnd"/>
      <w:r>
        <w:rPr>
          <w:rFonts w:ascii="Consolas" w:hAnsi="Consolas" w:cs="Consolas"/>
          <w:color w:val="2A00FF"/>
          <w:sz w:val="20"/>
        </w:rPr>
        <w:t xml:space="preserve"> set name</w:t>
      </w:r>
      <w:proofErr w:type="gramStart"/>
      <w:r>
        <w:rPr>
          <w:rFonts w:ascii="Consolas" w:hAnsi="Consolas" w:cs="Consolas"/>
          <w:color w:val="2A00FF"/>
          <w:sz w:val="20"/>
        </w:rPr>
        <w:t>=?,</w:t>
      </w:r>
      <w:proofErr w:type="gramEnd"/>
      <w:r>
        <w:rPr>
          <w:rFonts w:ascii="Consolas" w:hAnsi="Consolas" w:cs="Consolas"/>
          <w:color w:val="2A00FF"/>
          <w:sz w:val="20"/>
        </w:rPr>
        <w:t xml:space="preserve"> number=? where id=?"</w:t>
      </w:r>
      <w:r>
        <w:rPr>
          <w:rFonts w:ascii="Consolas" w:hAnsi="Consolas" w:cs="Consolas"/>
          <w:color w:val="000000"/>
          <w:sz w:val="20"/>
        </w:rPr>
        <w:t>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try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pstmt</w:t>
      </w:r>
      <w:proofErr w:type="spellEnd"/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0000C0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query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pstmt</w:t>
      </w:r>
      <w:r>
        <w:rPr>
          <w:rFonts w:ascii="Consolas" w:hAnsi="Consolas" w:cs="Consolas"/>
          <w:color w:val="000000"/>
          <w:sz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(1, </w:t>
      </w:r>
      <w:r>
        <w:rPr>
          <w:rFonts w:ascii="Consolas" w:hAnsi="Consolas" w:cs="Consolas"/>
          <w:color w:val="6A3E3E"/>
          <w:sz w:val="20"/>
        </w:rPr>
        <w:t>name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pstmt</w:t>
      </w:r>
      <w:r>
        <w:rPr>
          <w:rFonts w:ascii="Consolas" w:hAnsi="Consolas" w:cs="Consolas"/>
          <w:color w:val="000000"/>
          <w:sz w:val="20"/>
        </w:rPr>
        <w:t>.setInt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(3, </w:t>
      </w:r>
      <w:r>
        <w:rPr>
          <w:rFonts w:ascii="Consolas" w:hAnsi="Consolas" w:cs="Consolas"/>
          <w:color w:val="6A3E3E"/>
          <w:sz w:val="20"/>
        </w:rPr>
        <w:t>id1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pstmt</w:t>
      </w:r>
      <w:r>
        <w:rPr>
          <w:rFonts w:ascii="Consolas" w:hAnsi="Consolas" w:cs="Consolas"/>
          <w:color w:val="000000"/>
          <w:sz w:val="20"/>
        </w:rPr>
        <w:t>.setInt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(2, </w:t>
      </w:r>
      <w:r>
        <w:rPr>
          <w:rFonts w:ascii="Consolas" w:hAnsi="Consolas" w:cs="Consolas"/>
          <w:color w:val="6A3E3E"/>
          <w:sz w:val="20"/>
        </w:rPr>
        <w:t>number1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count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pstmt</w:t>
      </w:r>
      <w:r>
        <w:rPr>
          <w:rFonts w:ascii="Consolas" w:hAnsi="Consolas" w:cs="Consolas"/>
          <w:color w:val="000000"/>
          <w:sz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pw</w:t>
      </w:r>
      <w:r>
        <w:rPr>
          <w:rFonts w:ascii="Consolas" w:hAnsi="Consolas" w:cs="Consolas"/>
          <w:color w:val="00000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resp</w:t>
      </w:r>
      <w:r>
        <w:rPr>
          <w:rFonts w:ascii="Consolas" w:hAnsi="Consolas" w:cs="Consolas"/>
          <w:color w:val="000000"/>
          <w:sz w:val="20"/>
        </w:rPr>
        <w:t>.getWriter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pw</w:t>
      </w:r>
      <w:r>
        <w:rPr>
          <w:rFonts w:ascii="Consolas" w:hAnsi="Consolas" w:cs="Consolas"/>
          <w:color w:val="000000"/>
          <w:sz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"&lt;h1&gt;"</w:t>
      </w:r>
      <w:r>
        <w:rPr>
          <w:rFonts w:ascii="Consolas" w:hAnsi="Consolas" w:cs="Consolas"/>
          <w:color w:val="000000"/>
          <w:sz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</w:rPr>
        <w:t>count</w:t>
      </w:r>
      <w:r>
        <w:rPr>
          <w:rFonts w:ascii="Consolas" w:hAnsi="Consolas" w:cs="Consolas"/>
          <w:color w:val="000000"/>
          <w:sz w:val="20"/>
        </w:rPr>
        <w:t>+</w:t>
      </w:r>
      <w:r>
        <w:rPr>
          <w:rFonts w:ascii="Consolas" w:hAnsi="Consolas" w:cs="Consolas"/>
          <w:color w:val="2A00FF"/>
          <w:sz w:val="20"/>
        </w:rPr>
        <w:t>"Record</w:t>
      </w:r>
      <w:proofErr w:type="spellEnd"/>
      <w:r>
        <w:rPr>
          <w:rFonts w:ascii="Consolas" w:hAnsi="Consolas" w:cs="Consolas"/>
          <w:color w:val="2A00FF"/>
          <w:sz w:val="20"/>
        </w:rPr>
        <w:t xml:space="preserve"> Update Successfully&lt;/h1&gt;"</w:t>
      </w:r>
      <w:r>
        <w:rPr>
          <w:rFonts w:ascii="Consolas" w:hAnsi="Consolas" w:cs="Consolas"/>
          <w:color w:val="000000"/>
          <w:sz w:val="20"/>
        </w:rPr>
        <w:t>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catch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) {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catch block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e</w:t>
      </w:r>
      <w:r>
        <w:rPr>
          <w:rFonts w:ascii="Consolas" w:hAnsi="Consolas" w:cs="Consolas"/>
          <w:color w:val="000000"/>
          <w:sz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</w:p>
    <w:p w:rsidR="00BB73D7" w:rsidRDefault="00BB73D7" w:rsidP="00BB73D7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=============================================================================================Delete.java===================================================================================================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package test;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java.io.IOException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java.io.PrintWriter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</w:t>
      </w:r>
      <w:proofErr w:type="spellEnd"/>
      <w:r w:rsidRPr="00BB73D7">
        <w:rPr>
          <w:rFonts w:ascii="Consolas" w:hAnsi="Consolas" w:cs="Consolas"/>
          <w:color w:val="008080"/>
          <w:sz w:val="20"/>
        </w:rPr>
        <w:t>.*</w:t>
      </w:r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java.sql.DriverManager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java.sql.SQLException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.annotation.WebServlet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@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deletelink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public class Delete extends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Connection con;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public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init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gram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Class.forName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com.mysql</w:t>
      </w:r>
      <w:proofErr w:type="gramEnd"/>
      <w:r w:rsidRPr="00BB73D7">
        <w:rPr>
          <w:rFonts w:ascii="Consolas" w:hAnsi="Consolas" w:cs="Consolas"/>
          <w:color w:val="008080"/>
          <w:sz w:val="20"/>
        </w:rPr>
        <w:t>.cj.jdbc.Driver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con=DriverManager.getConnection("</w:t>
      </w:r>
      <w:proofErr w:type="gramStart"/>
      <w:r w:rsidRPr="00BB73D7">
        <w:rPr>
          <w:rFonts w:ascii="Consolas" w:hAnsi="Consolas" w:cs="Consolas"/>
          <w:color w:val="008080"/>
          <w:sz w:val="20"/>
        </w:rPr>
        <w:t>jdbc:mysql://localhost:3306/practice?user=root&amp;password=tiger</w:t>
      </w:r>
      <w:proofErr w:type="gram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ClassNotFoundException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protected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doPost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End"/>
      <w:r w:rsidRPr="00BB73D7">
        <w:rPr>
          <w:rFonts w:ascii="Consolas" w:hAnsi="Consolas" w:cs="Consolas"/>
          <w:color w:val="008080"/>
          <w:sz w:val="20"/>
        </w:rPr>
        <w:t>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req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resp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IOException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String name=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req.getParameter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("name");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PreparedStatement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=null;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String query="delete from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phone_info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where name=?";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con.prepareStatement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(query);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pstmt.setString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(1, name);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count=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pstmt.executeUpdate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PrintWriter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pw=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resp.getWriter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("&lt;h1&gt;"+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count+"Delete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Record Successfully&lt;/h1&gt;");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 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ab/>
        <w:t>}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392275" cy="809565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3589" cy="80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=============================================================================Search.java===========================================================================================================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>package test;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java.io.IOException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java.io.PrintWriter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java.sql.Connection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java.sql.DriverManager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java.sql.PreparedStatement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java.sql.ResultSet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java.sql.SQLException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java.sql.Statement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.annotation.WebServlet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BB73D7">
        <w:rPr>
          <w:rFonts w:ascii="Consolas" w:hAnsi="Consolas" w:cs="Consolas"/>
          <w:color w:val="008080"/>
          <w:sz w:val="20"/>
        </w:rPr>
        <w:t>.http.HttpServletResponse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@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WebServlet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searchlink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 xml:space="preserve">public class Search extends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HttpServlet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{</w:t>
      </w:r>
      <w:proofErr w:type="gramEnd"/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Connection con;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public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init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gram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Class.forName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com.mysql</w:t>
      </w:r>
      <w:proofErr w:type="gramEnd"/>
      <w:r w:rsidRPr="00BB73D7">
        <w:rPr>
          <w:rFonts w:ascii="Consolas" w:hAnsi="Consolas" w:cs="Consolas"/>
          <w:color w:val="008080"/>
          <w:sz w:val="20"/>
        </w:rPr>
        <w:t>.cj.jdbc.Driver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con=DriverManager.getConnection("</w:t>
      </w:r>
      <w:proofErr w:type="gramStart"/>
      <w:r w:rsidRPr="00BB73D7">
        <w:rPr>
          <w:rFonts w:ascii="Consolas" w:hAnsi="Consolas" w:cs="Consolas"/>
          <w:color w:val="008080"/>
          <w:sz w:val="20"/>
        </w:rPr>
        <w:t>jdbc:mysql://localhost:3306/practice?user=root&amp;password=tiger</w:t>
      </w:r>
      <w:proofErr w:type="gram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ClassNotFoundException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@Override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protected void 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doGet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End"/>
      <w:r w:rsidRPr="00BB73D7">
        <w:rPr>
          <w:rFonts w:ascii="Consolas" w:hAnsi="Consolas" w:cs="Consolas"/>
          <w:color w:val="008080"/>
          <w:sz w:val="20"/>
        </w:rPr>
        <w:t>HttpServletRequest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req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HttpServletResponse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resp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IOException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String name=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req.getParameter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("name");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PreparedStatement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=null;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ResultSet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rs</w:t>
      </w:r>
      <w:proofErr w:type="spellEnd"/>
      <w:r w:rsidRPr="00BB73D7">
        <w:rPr>
          <w:rFonts w:ascii="Consolas" w:hAnsi="Consolas" w:cs="Consolas"/>
          <w:color w:val="008080"/>
          <w:sz w:val="20"/>
        </w:rPr>
        <w:t>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PrintWriter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pw=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resp.getWriter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 xml:space="preserve">String query="select * from 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phone_info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where name=?";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try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pstmt</w:t>
      </w:r>
      <w:proofErr w:type="spellEnd"/>
      <w:r w:rsidRPr="00BB73D7">
        <w:rPr>
          <w:rFonts w:ascii="Consolas" w:hAnsi="Consolas" w:cs="Consolas"/>
          <w:color w:val="008080"/>
          <w:sz w:val="20"/>
        </w:rPr>
        <w:t>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con.prepareStatement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(query);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pstmt.setString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(1, name);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rs</w:t>
      </w:r>
      <w:proofErr w:type="spellEnd"/>
      <w:r w:rsidRPr="00BB73D7">
        <w:rPr>
          <w:rFonts w:ascii="Consolas" w:hAnsi="Consolas" w:cs="Consolas"/>
          <w:color w:val="008080"/>
          <w:sz w:val="20"/>
        </w:rPr>
        <w:t>=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pstmt.executeQuery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</w:t>
      </w:r>
      <w:proofErr w:type="gramStart"/>
      <w:r w:rsidRPr="00BB73D7">
        <w:rPr>
          <w:rFonts w:ascii="Consolas" w:hAnsi="Consolas" w:cs="Consolas"/>
          <w:color w:val="008080"/>
          <w:sz w:val="20"/>
        </w:rPr>
        <w:t>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</w:t>
      </w:r>
      <w:proofErr w:type="gramEnd"/>
      <w:r w:rsidRPr="00BB73D7">
        <w:rPr>
          <w:rFonts w:ascii="Consolas" w:hAnsi="Consolas" w:cs="Consolas"/>
          <w:color w:val="008080"/>
          <w:sz w:val="20"/>
        </w:rPr>
        <w:t>"&lt;table border='2'&gt;");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tr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&gt;ID&lt;/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 NAME 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&gt;NUMBER&lt;/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th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 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tr</w:t>
      </w:r>
      <w:proofErr w:type="spellEnd"/>
      <w:r w:rsidRPr="00BB73D7">
        <w:rPr>
          <w:rFonts w:ascii="Consolas" w:hAnsi="Consolas" w:cs="Consolas"/>
          <w:color w:val="008080"/>
          <w:sz w:val="20"/>
        </w:rPr>
        <w:t>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tr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while(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rs.next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())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tr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(1)+"&lt;/td&gt;");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rs.getString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(2)+"&lt;/td&gt;");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(3)+"&lt;/td&gt;");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tr</w:t>
      </w:r>
      <w:proofErr w:type="spellEnd"/>
      <w:r w:rsidRPr="00BB73D7">
        <w:rPr>
          <w:rFonts w:ascii="Consolas" w:hAnsi="Consolas" w:cs="Consolas"/>
          <w:color w:val="008080"/>
          <w:sz w:val="20"/>
        </w:rPr>
        <w:t>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r w:rsidRPr="00BB73D7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BB73D7">
        <w:rPr>
          <w:rFonts w:ascii="Consolas" w:hAnsi="Consolas" w:cs="Consolas"/>
          <w:color w:val="008080"/>
          <w:sz w:val="20"/>
        </w:rPr>
        <w:t>("&lt;/table&gt;");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 catch (</w:t>
      </w:r>
      <w:proofErr w:type="spellStart"/>
      <w:r w:rsidRPr="00BB73D7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BB73D7">
        <w:rPr>
          <w:rFonts w:ascii="Consolas" w:hAnsi="Consolas" w:cs="Consolas"/>
          <w:color w:val="008080"/>
          <w:sz w:val="20"/>
        </w:rPr>
        <w:t xml:space="preserve"> e) {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BB73D7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BB73D7">
        <w:rPr>
          <w:rFonts w:ascii="Consolas" w:hAnsi="Consolas" w:cs="Consolas"/>
          <w:color w:val="008080"/>
          <w:sz w:val="20"/>
        </w:rPr>
        <w:t>();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</w: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P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 w:rsidRPr="00BB73D7">
        <w:rPr>
          <w:rFonts w:ascii="Consolas" w:hAnsi="Consolas" w:cs="Consolas"/>
          <w:color w:val="008080"/>
          <w:sz w:val="20"/>
        </w:rPr>
        <w:tab/>
        <w:t>}</w:t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611350" cy="82188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8477" cy="82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7" w:rsidRDefault="00BB73D7" w:rsidP="00BB73D7">
      <w:pPr>
        <w:rPr>
          <w:rFonts w:ascii="Consolas" w:hAnsi="Consolas" w:cs="Consolas"/>
          <w:color w:val="008080"/>
          <w:sz w:val="20"/>
        </w:rPr>
      </w:pPr>
    </w:p>
    <w:p w:rsidR="00BB73D7" w:rsidRDefault="004E30B5" w:rsidP="00BB73D7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================================================================================Display.java=========================================================================================================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>package test;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java.io.IOException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java.io.PrintWriter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java.sql.Connection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java.sql.DriverManager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java.sql.ResultSet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java.sql.SQLException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java.sql.Statement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4E30B5">
        <w:rPr>
          <w:rFonts w:ascii="Consolas" w:hAnsi="Consolas" w:cs="Consolas"/>
          <w:color w:val="008080"/>
          <w:sz w:val="20"/>
        </w:rPr>
        <w:t>.ServletException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4E30B5">
        <w:rPr>
          <w:rFonts w:ascii="Consolas" w:hAnsi="Consolas" w:cs="Consolas"/>
          <w:color w:val="008080"/>
          <w:sz w:val="20"/>
        </w:rPr>
        <w:t>.annotation.WebServlet</w:t>
      </w:r>
      <w:proofErr w:type="spell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4E30B5">
        <w:rPr>
          <w:rFonts w:ascii="Consolas" w:hAnsi="Consolas" w:cs="Consolas"/>
          <w:color w:val="008080"/>
          <w:sz w:val="20"/>
        </w:rPr>
        <w:t>.http.HttpServlet</w:t>
      </w:r>
      <w:proofErr w:type="spell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4E30B5">
        <w:rPr>
          <w:rFonts w:ascii="Consolas" w:hAnsi="Consolas" w:cs="Consolas"/>
          <w:color w:val="008080"/>
          <w:sz w:val="20"/>
        </w:rPr>
        <w:t>.http.HttpServletRequest</w:t>
      </w:r>
      <w:proofErr w:type="spell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import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javax.servlet</w:t>
      </w:r>
      <w:proofErr w:type="gramEnd"/>
      <w:r w:rsidRPr="004E30B5">
        <w:rPr>
          <w:rFonts w:ascii="Consolas" w:hAnsi="Consolas" w:cs="Consolas"/>
          <w:color w:val="008080"/>
          <w:sz w:val="20"/>
        </w:rPr>
        <w:t>.http.HttpServletResponse</w:t>
      </w:r>
      <w:proofErr w:type="spellEnd"/>
      <w:r w:rsidRPr="004E30B5">
        <w:rPr>
          <w:rFonts w:ascii="Consolas" w:hAnsi="Consolas" w:cs="Consolas"/>
          <w:color w:val="008080"/>
          <w:sz w:val="20"/>
        </w:rPr>
        <w:t>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>@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WebServlet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("/Display")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 xml:space="preserve">public class Display extends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HttpServlet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Connection con;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@Override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public void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init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gramEnd"/>
      <w:r w:rsidRPr="004E30B5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try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Class.forName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com.mysql</w:t>
      </w:r>
      <w:proofErr w:type="gramEnd"/>
      <w:r w:rsidRPr="004E30B5">
        <w:rPr>
          <w:rFonts w:ascii="Consolas" w:hAnsi="Consolas" w:cs="Consolas"/>
          <w:color w:val="008080"/>
          <w:sz w:val="20"/>
        </w:rPr>
        <w:t>.cj.jdbc.Driver</w:t>
      </w:r>
      <w:proofErr w:type="spellEnd"/>
      <w:r w:rsidRPr="004E30B5">
        <w:rPr>
          <w:rFonts w:ascii="Consolas" w:hAnsi="Consolas" w:cs="Consolas"/>
          <w:color w:val="008080"/>
          <w:sz w:val="20"/>
        </w:rPr>
        <w:t>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con=DriverManager.getConnection("</w:t>
      </w:r>
      <w:proofErr w:type="gramStart"/>
      <w:r w:rsidRPr="004E30B5">
        <w:rPr>
          <w:rFonts w:ascii="Consolas" w:hAnsi="Consolas" w:cs="Consolas"/>
          <w:color w:val="008080"/>
          <w:sz w:val="20"/>
        </w:rPr>
        <w:t>jdbc:mysql://localhost:3306/practice?user=root&amp;password=tiger</w:t>
      </w:r>
      <w:proofErr w:type="gramEnd"/>
      <w:r w:rsidRPr="004E30B5">
        <w:rPr>
          <w:rFonts w:ascii="Consolas" w:hAnsi="Consolas" w:cs="Consolas"/>
          <w:color w:val="008080"/>
          <w:sz w:val="20"/>
        </w:rPr>
        <w:t>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ClassNotFoundException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e)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catch (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e)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} 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@Override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protected void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doGet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End"/>
      <w:r w:rsidRPr="004E30B5">
        <w:rPr>
          <w:rFonts w:ascii="Consolas" w:hAnsi="Consolas" w:cs="Consolas"/>
          <w:color w:val="008080"/>
          <w:sz w:val="20"/>
        </w:rPr>
        <w:t>HttpServletRequest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req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HttpServletResponse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resp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) throws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ServletException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,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IOException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Statement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stmt</w:t>
      </w:r>
      <w:proofErr w:type="spellEnd"/>
      <w:r w:rsidRPr="004E30B5">
        <w:rPr>
          <w:rFonts w:ascii="Consolas" w:hAnsi="Consolas" w:cs="Consolas"/>
          <w:color w:val="008080"/>
          <w:sz w:val="20"/>
        </w:rPr>
        <w:t>=null;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ResultSet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rs</w:t>
      </w:r>
      <w:proofErr w:type="spellEnd"/>
      <w:r w:rsidRPr="004E30B5">
        <w:rPr>
          <w:rFonts w:ascii="Consolas" w:hAnsi="Consolas" w:cs="Consolas"/>
          <w:color w:val="008080"/>
          <w:sz w:val="20"/>
        </w:rPr>
        <w:t>=null;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PrintWriter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pw=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resp.getWriter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 xml:space="preserve">String query="select * from 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phone_info</w:t>
      </w:r>
      <w:proofErr w:type="spellEnd"/>
      <w:r w:rsidRPr="004E30B5">
        <w:rPr>
          <w:rFonts w:ascii="Consolas" w:hAnsi="Consolas" w:cs="Consolas"/>
          <w:color w:val="008080"/>
          <w:sz w:val="20"/>
        </w:rPr>
        <w:t>";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count;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try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stmt</w:t>
      </w:r>
      <w:proofErr w:type="spellEnd"/>
      <w:r w:rsidRPr="004E30B5">
        <w:rPr>
          <w:rFonts w:ascii="Consolas" w:hAnsi="Consolas" w:cs="Consolas"/>
          <w:color w:val="008080"/>
          <w:sz w:val="20"/>
        </w:rPr>
        <w:t>=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con.createStatement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rs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= 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stmt.executeQuery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(query);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</w:t>
      </w:r>
      <w:proofErr w:type="gramStart"/>
      <w:r w:rsidRPr="004E30B5">
        <w:rPr>
          <w:rFonts w:ascii="Consolas" w:hAnsi="Consolas" w:cs="Consolas"/>
          <w:color w:val="008080"/>
          <w:sz w:val="20"/>
        </w:rPr>
        <w:t>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gramEnd"/>
      <w:r w:rsidRPr="004E30B5">
        <w:rPr>
          <w:rFonts w:ascii="Consolas" w:hAnsi="Consolas" w:cs="Consolas"/>
          <w:color w:val="008080"/>
          <w:sz w:val="20"/>
        </w:rPr>
        <w:t>"&lt;table border='2'&gt;");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tr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&gt;ID&lt;/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&gt;NAME 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&gt;NUMBER&lt;/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 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tr</w:t>
      </w:r>
      <w:proofErr w:type="spellEnd"/>
      <w:r w:rsidRPr="004E30B5">
        <w:rPr>
          <w:rFonts w:ascii="Consolas" w:hAnsi="Consolas" w:cs="Consolas"/>
          <w:color w:val="008080"/>
          <w:sz w:val="20"/>
        </w:rPr>
        <w:t>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th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while(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rs.next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())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>//</w:t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(1));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>//</w:t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rs.getString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(2));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>//</w:t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(3));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tr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(1)+"&lt;/td&gt;");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rs.getString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(2)+"&lt;/td&gt;");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("&lt;td&gt;"+</w:t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rs.getInt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(3)+"&lt;/td&gt;");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("&lt;/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tr</w:t>
      </w:r>
      <w:proofErr w:type="spellEnd"/>
      <w:r w:rsidRPr="004E30B5">
        <w:rPr>
          <w:rFonts w:ascii="Consolas" w:hAnsi="Consolas" w:cs="Consolas"/>
          <w:color w:val="008080"/>
          <w:sz w:val="20"/>
        </w:rPr>
        <w:t>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("&lt;/table&gt;");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>//</w:t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r w:rsidRPr="004E30B5">
        <w:rPr>
          <w:rFonts w:ascii="Consolas" w:hAnsi="Consolas" w:cs="Consolas"/>
          <w:color w:val="008080"/>
          <w:sz w:val="20"/>
        </w:rPr>
        <w:t>pw.print</w:t>
      </w:r>
      <w:proofErr w:type="spellEnd"/>
      <w:r w:rsidRPr="004E30B5">
        <w:rPr>
          <w:rFonts w:ascii="Consolas" w:hAnsi="Consolas" w:cs="Consolas"/>
          <w:color w:val="008080"/>
          <w:sz w:val="20"/>
        </w:rPr>
        <w:t>("&lt;h1&gt;"+count+" Display record&lt;/h1&gt;");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 catch (</w:t>
      </w:r>
      <w:proofErr w:type="spellStart"/>
      <w:r w:rsidRPr="004E30B5">
        <w:rPr>
          <w:rFonts w:ascii="Consolas" w:hAnsi="Consolas" w:cs="Consolas"/>
          <w:color w:val="008080"/>
          <w:sz w:val="20"/>
        </w:rPr>
        <w:t>SQLException</w:t>
      </w:r>
      <w:proofErr w:type="spellEnd"/>
      <w:r w:rsidRPr="004E30B5">
        <w:rPr>
          <w:rFonts w:ascii="Consolas" w:hAnsi="Consolas" w:cs="Consolas"/>
          <w:color w:val="008080"/>
          <w:sz w:val="20"/>
        </w:rPr>
        <w:t xml:space="preserve"> e) {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// TODO Auto-generated catch block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proofErr w:type="spellStart"/>
      <w:proofErr w:type="gramStart"/>
      <w:r w:rsidRPr="004E30B5">
        <w:rPr>
          <w:rFonts w:ascii="Consolas" w:hAnsi="Consolas" w:cs="Consolas"/>
          <w:color w:val="008080"/>
          <w:sz w:val="20"/>
        </w:rPr>
        <w:t>e.printStackTrace</w:t>
      </w:r>
      <w:proofErr w:type="spellEnd"/>
      <w:proofErr w:type="gramEnd"/>
      <w:r w:rsidRPr="004E30B5">
        <w:rPr>
          <w:rFonts w:ascii="Consolas" w:hAnsi="Consolas" w:cs="Consolas"/>
          <w:color w:val="008080"/>
          <w:sz w:val="20"/>
        </w:rPr>
        <w:t>();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P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</w: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Default="004E30B5" w:rsidP="004E30B5">
      <w:pPr>
        <w:rPr>
          <w:rFonts w:ascii="Consolas" w:hAnsi="Consolas" w:cs="Consolas"/>
          <w:color w:val="008080"/>
          <w:sz w:val="20"/>
        </w:rPr>
      </w:pPr>
      <w:r w:rsidRPr="004E30B5">
        <w:rPr>
          <w:rFonts w:ascii="Consolas" w:hAnsi="Consolas" w:cs="Consolas"/>
          <w:color w:val="008080"/>
          <w:sz w:val="20"/>
        </w:rPr>
        <w:tab/>
        <w:t>}</w:t>
      </w:r>
    </w:p>
    <w:p w:rsidR="004E30B5" w:rsidRDefault="004E30B5" w:rsidP="004E30B5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685435" cy="8260556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167" cy="82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5" w:rsidRDefault="004E30B5" w:rsidP="004E30B5">
      <w:pPr>
        <w:rPr>
          <w:rFonts w:ascii="Consolas" w:hAnsi="Consolas" w:cs="Consolas"/>
          <w:color w:val="008080"/>
          <w:sz w:val="20"/>
        </w:rPr>
      </w:pPr>
    </w:p>
    <w:p w:rsidR="004E30B5" w:rsidRDefault="004E30B5" w:rsidP="004E30B5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color w:val="008080"/>
          <w:sz w:val="20"/>
        </w:rPr>
        <w:t>=========================================================================================Exit=============================================================================================================</w:t>
      </w:r>
    </w:p>
    <w:p w:rsidR="004E30B5" w:rsidRDefault="004E30B5" w:rsidP="004E30B5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3982700" cy="786526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3928" cy="78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0E" w:rsidRPr="00BB73D7" w:rsidRDefault="002C460E" w:rsidP="004E30B5">
      <w:pPr>
        <w:rPr>
          <w:rFonts w:ascii="Consolas" w:hAnsi="Consolas" w:cs="Consolas"/>
          <w:color w:val="008080"/>
          <w:sz w:val="20"/>
        </w:rPr>
      </w:pPr>
      <w:r>
        <w:rPr>
          <w:rFonts w:ascii="Consolas" w:hAnsi="Consolas" w:cs="Consolas"/>
          <w:noProof/>
          <w:color w:val="008080"/>
          <w:sz w:val="20"/>
        </w:rPr>
        <w:drawing>
          <wp:inline distT="0" distB="0" distL="0" distR="0">
            <wp:extent cx="14611350" cy="8218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2241" cy="82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60E" w:rsidRPr="00BB73D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A4450B"/>
    <w:rsid w:val="002C460E"/>
    <w:rsid w:val="004E30B5"/>
    <w:rsid w:val="00A0148A"/>
    <w:rsid w:val="00A4450B"/>
    <w:rsid w:val="00BB73D7"/>
    <w:rsid w:val="00CF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6D35E"/>
  <w15:docId w15:val="{AAB70942-5B9D-41E0-AD06-912B0211E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5E817-8E02-4D35-AEF8-BD463C323FF0}"/>
      </w:docPartPr>
      <w:docPartBody>
        <w:p w:rsidR="00000000" w:rsidRDefault="002F6F87">
          <w:r w:rsidRPr="001E3DB5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F87"/>
    <w:rsid w:val="002F6F87"/>
    <w:rsid w:val="00AD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6F8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PHONEBOOK DIRECTORY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37</TotalTime>
  <Pages>1</Pages>
  <Words>2507</Words>
  <Characters>14296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UnboxIT Solution</dc:creator>
  <cp:keywords/>
  <dc:description/>
  <cp:lastModifiedBy>UnboxIT Solution</cp:lastModifiedBy>
  <cp:revision>1</cp:revision>
  <dcterms:created xsi:type="dcterms:W3CDTF">2023-05-21T05:08:00Z</dcterms:created>
  <dcterms:modified xsi:type="dcterms:W3CDTF">2023-05-21T05:45:00Z</dcterms:modified>
</cp:coreProperties>
</file>